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20C18" w14:textId="77777777" w:rsidR="00755691" w:rsidRDefault="00755691">
      <w:r>
        <w:rPr>
          <w:noProof/>
        </w:rPr>
        <w:drawing>
          <wp:inline distT="0" distB="0" distL="0" distR="0" wp14:anchorId="719B8F07" wp14:editId="6EC9E3D1">
            <wp:extent cx="6858000" cy="1210310"/>
            <wp:effectExtent l="0" t="0" r="0" b="8890"/>
            <wp:docPr id="596857064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57064" name="Picture 1" descr="A close up of a logo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B8E8" w14:textId="0F60738C" w:rsidR="00566502" w:rsidRDefault="00133EFF" w:rsidP="00315847">
      <w:pPr>
        <w:shd w:val="clear" w:color="auto" w:fill="215E99" w:themeFill="text2" w:themeFillTint="BF"/>
        <w:jc w:val="center"/>
        <w:rPr>
          <w:b/>
          <w:bCs/>
          <w:i/>
          <w:iCs/>
          <w:color w:val="FFFFFF" w:themeColor="background1"/>
          <w:sz w:val="36"/>
          <w:szCs w:val="36"/>
        </w:rPr>
      </w:pPr>
      <w:r>
        <w:rPr>
          <w:b/>
          <w:bCs/>
          <w:i/>
          <w:iCs/>
          <w:color w:val="FFFFFF" w:themeColor="background1"/>
          <w:sz w:val="36"/>
          <w:szCs w:val="36"/>
        </w:rPr>
        <w:t>{{JOB_NAME}} – Quote</w:t>
      </w:r>
    </w:p>
    <w:p w14:paraId="2AD05AFF" w14:textId="43804B05" w:rsidR="00566502" w:rsidRPr="00566502" w:rsidRDefault="00566502" w:rsidP="00566502">
      <w:pPr>
        <w:shd w:val="clear" w:color="auto" w:fill="215E99" w:themeFill="text2" w:themeFillTint="BF"/>
        <w:jc w:val="center"/>
        <w:rPr>
          <w:b/>
          <w:bCs/>
          <w:i/>
          <w:iCs/>
          <w:color w:val="FFFFFF" w:themeColor="background1"/>
          <w:sz w:val="36"/>
          <w:szCs w:val="36"/>
        </w:rPr>
      </w:pPr>
      <w:r w:rsidRPr="00566502">
        <w:rPr>
          <w:rFonts w:ascii="Arial" w:hAnsi="Arial" w:cs="Arial"/>
          <w:b/>
          <w:bCs/>
          <w:color w:val="FFFFFF" w:themeColor="background1"/>
        </w:rPr>
        <w:t xml:space="preserve">Quote #: {{QUOTE_NUMBER}} </w:t>
      </w:r>
    </w:p>
    <w:p w14:paraId="21E5A1AD" w14:textId="173C4130" w:rsidR="00E95DA6" w:rsidRDefault="005A0F06" w:rsidP="00566502">
      <w:pPr>
        <w:pBdr>
          <w:bottom w:val="thinThickThinMediumGap" w:sz="18" w:space="1" w:color="auto"/>
        </w:pBdr>
        <w:tabs>
          <w:tab w:val="left" w:pos="6780"/>
          <w:tab w:val="left" w:pos="8055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Customer: {{C</w:t>
      </w:r>
      <w:r w:rsidR="00F11449">
        <w:rPr>
          <w:rFonts w:ascii="Arial" w:hAnsi="Arial" w:cs="Arial"/>
          <w:b/>
          <w:bCs/>
        </w:rPr>
        <w:t>USTOMER_</w:t>
      </w:r>
      <w:r>
        <w:rPr>
          <w:rFonts w:ascii="Arial" w:hAnsi="Arial" w:cs="Arial"/>
          <w:b/>
          <w:bCs/>
        </w:rPr>
        <w:t>N</w:t>
      </w:r>
      <w:r w:rsidR="00F11449">
        <w:rPr>
          <w:rFonts w:ascii="Arial" w:hAnsi="Arial" w:cs="Arial"/>
          <w:b/>
          <w:bCs/>
        </w:rPr>
        <w:t>AME</w:t>
      </w:r>
      <w:r>
        <w:rPr>
          <w:rFonts w:ascii="Arial" w:hAnsi="Arial" w:cs="Arial"/>
          <w:b/>
          <w:bCs/>
        </w:rPr>
        <w:t xml:space="preserve">}}                    </w:t>
      </w:r>
    </w:p>
    <w:p w14:paraId="163FC3C1" w14:textId="1F2E2EE3" w:rsidR="00566502" w:rsidRPr="00133EFF" w:rsidRDefault="00566502" w:rsidP="00566502">
      <w:pPr>
        <w:pBdr>
          <w:bottom w:val="thinThickThinMediumGap" w:sz="18" w:space="1" w:color="auto"/>
        </w:pBdr>
        <w:tabs>
          <w:tab w:val="left" w:pos="6780"/>
          <w:tab w:val="left" w:pos="8055"/>
        </w:tabs>
        <w:rPr>
          <w:rFonts w:ascii="Calibri" w:hAnsi="Calibri" w:cs="Calibri"/>
          <w:b/>
          <w:bCs/>
          <w:i/>
          <w:iCs/>
          <w:kern w:val="0"/>
          <w:sz w:val="28"/>
          <w:szCs w:val="28"/>
          <w14:ligatures w14:val="none"/>
        </w:rPr>
      </w:pPr>
      <w:r w:rsidRPr="00133EFF">
        <w:rPr>
          <w:rFonts w:ascii="Arial" w:hAnsi="Arial" w:cs="Arial"/>
          <w:b/>
          <w:bCs/>
        </w:rPr>
        <w:t>Attn: {{CONTACT_NAME}}</w:t>
      </w:r>
      <w:r w:rsidR="005A0F06">
        <w:rPr>
          <w:rFonts w:ascii="Arial" w:hAnsi="Arial" w:cs="Arial"/>
          <w:b/>
          <w:bCs/>
        </w:rPr>
        <w:t xml:space="preserve">                                                    </w:t>
      </w:r>
      <w:r w:rsidRPr="00133EFF">
        <w:rPr>
          <w:rFonts w:ascii="Arial" w:hAnsi="Arial" w:cs="Arial"/>
          <w:b/>
          <w:bCs/>
        </w:rPr>
        <w:t>Quote Amt: {{PROPOSAL_AMOUNT}}</w:t>
      </w:r>
    </w:p>
    <w:p w14:paraId="274571CC" w14:textId="345708E9" w:rsidR="00243CC3" w:rsidRDefault="00D56C8B" w:rsidP="00243CC3">
      <w:pPr>
        <w:spacing w:before="100" w:beforeAutospacing="1" w:after="100" w:afterAutospacing="1" w:line="240" w:lineRule="auto"/>
        <w:rPr>
          <w:rFonts w:ascii="Calibri" w:hAnsi="Calibri" w:cs="Calibri"/>
          <w:kern w:val="0"/>
          <w14:ligatures w14:val="none"/>
        </w:rPr>
      </w:pPr>
      <w:r w:rsidRPr="00D56C8B">
        <w:rPr>
          <w:rFonts w:ascii="Calibri" w:hAnsi="Calibri" w:cs="Calibri"/>
          <w:kern w:val="0"/>
          <w14:ligatures w14:val="none"/>
        </w:rPr>
        <w:t>Industrial Plant Solutions, LLC (IPS) proposes to perform the following scope of work</w:t>
      </w:r>
      <w:r w:rsidR="00133EFF">
        <w:rPr>
          <w:rFonts w:ascii="Calibri" w:hAnsi="Calibri" w:cs="Calibri"/>
          <w:kern w:val="0"/>
          <w14:ligatures w14:val="none"/>
        </w:rPr>
        <w:t>:</w:t>
      </w:r>
    </w:p>
    <w:p w14:paraId="2E2B58CE" w14:textId="4CEC4654" w:rsidR="00D56C8B" w:rsidRPr="00F4061D" w:rsidRDefault="005A0F06" w:rsidP="00243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{{</w:t>
      </w:r>
      <w:r w:rsidR="00D56C8B" w:rsidRPr="00F406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</w:t>
      </w:r>
      <w:r w:rsidR="00E95D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COPE_OF_WORK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}}</w:t>
      </w:r>
    </w:p>
    <w:p w14:paraId="1A34CC3C" w14:textId="77777777" w:rsidR="00133EFF" w:rsidRDefault="00133EFF" w:rsidP="00D56C8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kern w:val="0"/>
          <w14:ligatures w14:val="none"/>
        </w:rPr>
      </w:pPr>
    </w:p>
    <w:p w14:paraId="1D23B0BF" w14:textId="77777777" w:rsidR="00133EFF" w:rsidRDefault="00133EFF" w:rsidP="00D56C8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kern w:val="0"/>
          <w14:ligatures w14:val="none"/>
        </w:rPr>
      </w:pPr>
    </w:p>
    <w:p w14:paraId="25D62403" w14:textId="77777777" w:rsidR="00133EFF" w:rsidRDefault="00133EFF" w:rsidP="00D56C8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kern w:val="0"/>
          <w14:ligatures w14:val="none"/>
        </w:rPr>
      </w:pPr>
    </w:p>
    <w:p w14:paraId="0C889B3F" w14:textId="77777777" w:rsidR="00133EFF" w:rsidRDefault="00133EFF" w:rsidP="00D56C8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kern w:val="0"/>
          <w14:ligatures w14:val="none"/>
        </w:rPr>
      </w:pPr>
    </w:p>
    <w:p w14:paraId="148A2D4D" w14:textId="77777777" w:rsidR="00133EFF" w:rsidRDefault="00133EFF" w:rsidP="00D56C8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kern w:val="0"/>
          <w14:ligatures w14:val="none"/>
        </w:rPr>
      </w:pPr>
    </w:p>
    <w:p w14:paraId="4528EEFF" w14:textId="77777777" w:rsidR="00133EFF" w:rsidRDefault="00133EFF" w:rsidP="00D56C8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kern w:val="0"/>
          <w14:ligatures w14:val="none"/>
        </w:rPr>
      </w:pPr>
    </w:p>
    <w:p w14:paraId="7BECCED0" w14:textId="77777777" w:rsidR="00133EFF" w:rsidRDefault="00133EFF" w:rsidP="00D56C8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kern w:val="0"/>
          <w14:ligatures w14:val="none"/>
        </w:rPr>
      </w:pPr>
    </w:p>
    <w:p w14:paraId="68B23939" w14:textId="2FA2D783" w:rsidR="00D56C8B" w:rsidRPr="00243CC3" w:rsidRDefault="00133EFF" w:rsidP="00243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{{CUSTOMER_NAME}} Responsibilities</w:t>
      </w:r>
    </w:p>
    <w:p>
      <w:r>
        <w:t xml:space="preserve">{{CUSTOMER_RESPONSIBILITIES}}</w:t>
      </w:r>
    </w:p>
    <w:p w14:paraId="6738EA5E" w14:textId="77777777" w:rsidR="00133EFF" w:rsidRDefault="00133EFF" w:rsidP="00566502">
      <w:pPr>
        <w:pBdr>
          <w:bottom w:val="thinThickThinMediumGap" w:sz="18" w:space="1" w:color="auto"/>
        </w:pBd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kern w:val="0"/>
          <w14:ligatures w14:val="none"/>
        </w:rPr>
      </w:pPr>
    </w:p>
    <w:p w14:paraId="1ACD3E3D" w14:textId="77777777" w:rsidR="00133EFF" w:rsidRDefault="00133EFF" w:rsidP="00566502">
      <w:pPr>
        <w:pBdr>
          <w:bottom w:val="thinThickThinMediumGap" w:sz="18" w:space="1" w:color="auto"/>
        </w:pBd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kern w:val="0"/>
          <w14:ligatures w14:val="none"/>
        </w:rPr>
      </w:pPr>
    </w:p>
    <w:p w14:paraId="365AE2CA" w14:textId="59C8AF89" w:rsidR="00566502" w:rsidRDefault="00566502" w:rsidP="00566502">
      <w:pPr>
        <w:pBdr>
          <w:bottom w:val="thinThickThinMediumGap" w:sz="18" w:space="1" w:color="auto"/>
        </w:pBdr>
        <w:spacing w:before="100" w:beforeAutospacing="1" w:after="100" w:afterAutospacing="1" w:line="240" w:lineRule="auto"/>
        <w:ind w:left="360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</w:rPr>
        <w:t>Prepared By: {{PREPARED_BY}}</w:t>
      </w:r>
    </w:p>
    <w:p w14:paraId="57BB3806" w14:textId="77777777" w:rsidR="00566502" w:rsidRPr="00566502" w:rsidRDefault="00566502" w:rsidP="00566502">
      <w:pPr>
        <w:pBdr>
          <w:bottom w:val="thinThickThinMediumGap" w:sz="18" w:space="1" w:color="auto"/>
        </w:pBd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kern w:val="0"/>
          <w14:ligatures w14:val="none"/>
        </w:rPr>
      </w:pPr>
      <w:r w:rsidRPr="00566502">
        <w:rPr>
          <w:rFonts w:ascii="Arial" w:hAnsi="Arial" w:cs="Arial"/>
          <w:b/>
          <w:bCs/>
        </w:rPr>
        <w:t>Date: {{DATE}}</w:t>
      </w:r>
    </w:p>
    <w:p w14:paraId="44611373" w14:textId="7453D6A5" w:rsidR="00243CC3" w:rsidRPr="00243CC3" w:rsidRDefault="00243CC3" w:rsidP="00243CC3">
      <w:pPr>
        <w:jc w:val="center"/>
        <w:rPr>
          <w:rStyle w:val="BookTitle"/>
        </w:rPr>
      </w:pPr>
      <w:r w:rsidRPr="00243CC3">
        <w:rPr>
          <w:rStyle w:val="BookTitle"/>
        </w:rPr>
        <w:t>If you have any questions regarding this Quote, please contact {{PREPARED_BY}} at {{PREPARED_BY_PHONE}}</w:t>
      </w:r>
    </w:p>
    <w:p w14:paraId="5B33F160" w14:textId="77777777" w:rsidR="007C41BF" w:rsidRPr="007C41BF" w:rsidRDefault="007C41BF" w:rsidP="007C41BF">
      <w:pPr>
        <w:tabs>
          <w:tab w:val="left" w:pos="346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sectPr w:rsidR="007C41BF" w:rsidRPr="007C41BF" w:rsidSect="0075569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10FD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8D1A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509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4968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335067">
    <w:abstractNumId w:val="0"/>
  </w:num>
  <w:num w:numId="2" w16cid:durableId="2139493731">
    <w:abstractNumId w:val="3"/>
  </w:num>
  <w:num w:numId="3" w16cid:durableId="595140714">
    <w:abstractNumId w:val="1"/>
  </w:num>
  <w:num w:numId="4" w16cid:durableId="17750547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F21"/>
    <w:rsid w:val="000647DC"/>
    <w:rsid w:val="00133EFF"/>
    <w:rsid w:val="001F40D1"/>
    <w:rsid w:val="00221485"/>
    <w:rsid w:val="00243CC3"/>
    <w:rsid w:val="0025597A"/>
    <w:rsid w:val="00315847"/>
    <w:rsid w:val="003837F8"/>
    <w:rsid w:val="00520F28"/>
    <w:rsid w:val="00566502"/>
    <w:rsid w:val="005A0F06"/>
    <w:rsid w:val="00755691"/>
    <w:rsid w:val="007C41BF"/>
    <w:rsid w:val="008B23C9"/>
    <w:rsid w:val="008F24B8"/>
    <w:rsid w:val="00962F21"/>
    <w:rsid w:val="00AE5E4E"/>
    <w:rsid w:val="00BC3DC4"/>
    <w:rsid w:val="00D56C8B"/>
    <w:rsid w:val="00DE210C"/>
    <w:rsid w:val="00E95DA6"/>
    <w:rsid w:val="00F11449"/>
    <w:rsid w:val="00FB2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DCC36"/>
  <w15:chartTrackingRefBased/>
  <w15:docId w15:val="{F4254D33-8526-41C1-9CF4-ACCA45A22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6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6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6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6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6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69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21485"/>
    <w:rPr>
      <w:color w:val="666666"/>
    </w:rPr>
  </w:style>
  <w:style w:type="character" w:styleId="BookTitle">
    <w:name w:val="Book Title"/>
    <w:basedOn w:val="DefaultParagraphFont"/>
    <w:uiPriority w:val="33"/>
    <w:qFormat/>
    <w:rsid w:val="00243CC3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tbreaux\OneDrive%20-%20Industrial%20Plant%20Solutions\IPS2024\IPS%20JOBS\New%20Quote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New Quote Template.dotx</Template>
  <TotalTime>6</TotalTime>
  <Pages>1</Pages>
  <Words>59</Words>
  <Characters>484</Characters>
  <Application>Microsoft Office Word</Application>
  <DocSecurity>0</DocSecurity>
  <Lines>28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 breaux</dc:creator>
  <cp:keywords/>
  <dc:description/>
  <cp:lastModifiedBy>chet breaux</cp:lastModifiedBy>
  <cp:revision>6</cp:revision>
  <cp:lastPrinted>2025-08-20T00:19:00Z</cp:lastPrinted>
  <dcterms:created xsi:type="dcterms:W3CDTF">2026-04-17T14:13:00Z</dcterms:created>
  <dcterms:modified xsi:type="dcterms:W3CDTF">2026-04-17T16:34:00Z</dcterms:modified>
</cp:coreProperties>
</file>